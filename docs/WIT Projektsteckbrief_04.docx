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4D8E" w14:textId="78FF2676" w:rsidR="0076793B" w:rsidRDefault="005F3A9A" w:rsidP="0076793B">
      <w:pPr>
        <w:pStyle w:val="ThoxanH1"/>
      </w:pPr>
      <w:r>
        <w:t>Projektsteckbrief WITTEKIND Möbel</w:t>
      </w:r>
    </w:p>
    <w:p w14:paraId="3D89222A" w14:textId="77777777" w:rsidR="005F3A9A" w:rsidRDefault="005F3A9A" w:rsidP="005F3A9A">
      <w:r w:rsidRPr="005F3A9A">
        <w:rPr>
          <w:b/>
          <w:bCs/>
        </w:rPr>
        <w:t>Projekt-Basics</w:t>
      </w:r>
      <w:r w:rsidRPr="005F3A9A">
        <w:t xml:space="preserve"> </w:t>
      </w:r>
    </w:p>
    <w:p w14:paraId="34E6F827" w14:textId="09C53EBE" w:rsidR="005F3A9A" w:rsidRDefault="005F3A9A" w:rsidP="005F3A9A">
      <w:r w:rsidRPr="005F3A9A">
        <w:t xml:space="preserve">Kunde: Thoxan E-Commerce GmbH </w:t>
      </w:r>
    </w:p>
    <w:p w14:paraId="4BA39832" w14:textId="5AD1C4AB" w:rsidR="005F3A9A" w:rsidRDefault="005F3A9A" w:rsidP="005F3A9A">
      <w:r w:rsidRPr="005F3A9A">
        <w:t xml:space="preserve">Domain: </w:t>
      </w:r>
      <w:hyperlink r:id="rId7" w:history="1">
        <w:r w:rsidRPr="00151557">
          <w:rPr>
            <w:rStyle w:val="Hyperlink"/>
          </w:rPr>
          <w:t>https://www.</w:t>
        </w:r>
        <w:r w:rsidRPr="005F3A9A">
          <w:rPr>
            <w:rStyle w:val="Hyperlink"/>
          </w:rPr>
          <w:t>wittekind-moebel.de</w:t>
        </w:r>
      </w:hyperlink>
      <w:r>
        <w:t xml:space="preserve"> </w:t>
      </w:r>
      <w:r w:rsidRPr="005F3A9A">
        <w:t xml:space="preserve"> </w:t>
      </w:r>
    </w:p>
    <w:p w14:paraId="21D0A636" w14:textId="77777777" w:rsidR="005F3A9A" w:rsidRDefault="005F3A9A" w:rsidP="005F3A9A">
      <w:r w:rsidRPr="005F3A9A">
        <w:t xml:space="preserve">Gebuchte Kanäle: </w:t>
      </w:r>
    </w:p>
    <w:p w14:paraId="4589580C" w14:textId="77777777" w:rsidR="005F3A9A" w:rsidRDefault="005F3A9A" w:rsidP="005F3A9A">
      <w:pPr>
        <w:pStyle w:val="Listenabsatz"/>
        <w:numPr>
          <w:ilvl w:val="0"/>
          <w:numId w:val="15"/>
        </w:numPr>
      </w:pPr>
      <w:r w:rsidRPr="005F3A9A">
        <w:t xml:space="preserve">Google Ads </w:t>
      </w:r>
    </w:p>
    <w:p w14:paraId="32812429" w14:textId="77777777" w:rsidR="005F3A9A" w:rsidRPr="005F3A9A" w:rsidRDefault="005F3A9A" w:rsidP="005F3A9A">
      <w:pPr>
        <w:pStyle w:val="Listenabsatz"/>
        <w:numPr>
          <w:ilvl w:val="0"/>
          <w:numId w:val="15"/>
        </w:numPr>
      </w:pPr>
      <w:proofErr w:type="spellStart"/>
      <w:r w:rsidRPr="005F3A9A">
        <w:t>Meta</w:t>
      </w:r>
      <w:proofErr w:type="spellEnd"/>
      <w:r w:rsidRPr="005F3A9A">
        <w:t xml:space="preserve"> Ads </w:t>
      </w:r>
    </w:p>
    <w:p w14:paraId="346FDB05" w14:textId="77777777" w:rsidR="005F3A9A" w:rsidRDefault="005F3A9A" w:rsidP="005F3A9A">
      <w:pPr>
        <w:pStyle w:val="Listenabsatz"/>
        <w:numPr>
          <w:ilvl w:val="0"/>
          <w:numId w:val="15"/>
        </w:numPr>
      </w:pPr>
      <w:r w:rsidRPr="005F3A9A">
        <w:t xml:space="preserve">SEO </w:t>
      </w:r>
    </w:p>
    <w:p w14:paraId="196E2548" w14:textId="77777777" w:rsidR="005F3A9A" w:rsidRDefault="005F3A9A" w:rsidP="005F3A9A">
      <w:pPr>
        <w:pStyle w:val="Listenabsatz"/>
        <w:numPr>
          <w:ilvl w:val="0"/>
          <w:numId w:val="15"/>
        </w:numPr>
      </w:pPr>
      <w:r w:rsidRPr="005F3A9A">
        <w:t xml:space="preserve">Online-PR </w:t>
      </w:r>
    </w:p>
    <w:p w14:paraId="38B0EF08" w14:textId="03C12C0A" w:rsidR="005F3A9A" w:rsidRDefault="005F3A9A" w:rsidP="005F3A9A">
      <w:r w:rsidRPr="005F3A9A">
        <w:t xml:space="preserve">Vertragsstatus: </w:t>
      </w:r>
      <w:r w:rsidR="006577BC">
        <w:t>laufend</w:t>
      </w:r>
      <w:r w:rsidRPr="005F3A9A">
        <w:t xml:space="preserve"> (eigene Marke) </w:t>
      </w:r>
    </w:p>
    <w:p w14:paraId="2CBEE41B" w14:textId="776A0D48" w:rsidR="005F3A9A" w:rsidRDefault="005F3A9A" w:rsidP="005F3A9A">
      <w:r w:rsidRPr="005F3A9A">
        <w:t>Letztes Update</w:t>
      </w:r>
      <w:r>
        <w:t xml:space="preserve"> des Projektsteckbriefs</w:t>
      </w:r>
      <w:r w:rsidRPr="005F3A9A">
        <w:t xml:space="preserve">: </w:t>
      </w:r>
      <w:r w:rsidRPr="00A81843">
        <w:rPr>
          <w:highlight w:val="yellow"/>
        </w:rPr>
        <w:t>13.04.2026</w:t>
      </w:r>
    </w:p>
    <w:p w14:paraId="0B4D5F07" w14:textId="10DFDDF9" w:rsidR="00837520" w:rsidRPr="005F3A9A" w:rsidRDefault="00837520" w:rsidP="005F3A9A">
      <w:r>
        <w:t>___</w:t>
      </w:r>
    </w:p>
    <w:p w14:paraId="38B57355" w14:textId="77777777" w:rsidR="005F3A9A" w:rsidRDefault="005F3A9A" w:rsidP="005F3A9A">
      <w:r w:rsidRPr="005F3A9A">
        <w:rPr>
          <w:b/>
          <w:bCs/>
        </w:rPr>
        <w:t>Ansprechpartner</w:t>
      </w:r>
      <w:r w:rsidRPr="005F3A9A">
        <w:t xml:space="preserve"> </w:t>
      </w:r>
    </w:p>
    <w:p w14:paraId="28F84F3E" w14:textId="4EE42B33" w:rsidR="005F3A9A" w:rsidRDefault="005F3A9A" w:rsidP="005F3A9A">
      <w:pPr>
        <w:pStyle w:val="Listenabsatz"/>
        <w:numPr>
          <w:ilvl w:val="0"/>
          <w:numId w:val="16"/>
        </w:numPr>
      </w:pPr>
      <w:r w:rsidRPr="005F3A9A">
        <w:t xml:space="preserve">Projektleitung: Thomas Kilian </w:t>
      </w:r>
    </w:p>
    <w:p w14:paraId="73CB228B" w14:textId="77777777" w:rsidR="005F3A9A" w:rsidRDefault="005F3A9A" w:rsidP="005F3A9A">
      <w:pPr>
        <w:pStyle w:val="Listenabsatz"/>
        <w:numPr>
          <w:ilvl w:val="0"/>
          <w:numId w:val="16"/>
        </w:numPr>
      </w:pPr>
      <w:r>
        <w:t>Grafikdesign / Content Management: Ralf Bohnert</w:t>
      </w:r>
    </w:p>
    <w:p w14:paraId="42ED74F7" w14:textId="52F91A2B" w:rsidR="005F3A9A" w:rsidRDefault="005F3A9A" w:rsidP="005F3A9A">
      <w:pPr>
        <w:pStyle w:val="Listenabsatz"/>
        <w:numPr>
          <w:ilvl w:val="0"/>
          <w:numId w:val="16"/>
        </w:numPr>
      </w:pPr>
      <w:r>
        <w:t>Programmierung</w:t>
      </w:r>
      <w:r w:rsidRPr="005F3A9A">
        <w:t xml:space="preserve">: </w:t>
      </w:r>
      <w:r>
        <w:t>Benjamin Köhler</w:t>
      </w:r>
    </w:p>
    <w:p w14:paraId="290924FF" w14:textId="37290B1D" w:rsidR="005F3A9A" w:rsidRDefault="005F3A9A" w:rsidP="005F3A9A">
      <w:pPr>
        <w:pStyle w:val="Listenabsatz"/>
        <w:numPr>
          <w:ilvl w:val="0"/>
          <w:numId w:val="16"/>
        </w:numPr>
      </w:pPr>
      <w:r>
        <w:t xml:space="preserve">Tracking: </w:t>
      </w:r>
      <w:r w:rsidRPr="005F3A9A">
        <w:t xml:space="preserve">Benjamin Juling </w:t>
      </w:r>
    </w:p>
    <w:p w14:paraId="4BE046EC" w14:textId="658DA31E" w:rsidR="005F3A9A" w:rsidRDefault="005F3A9A" w:rsidP="005F3A9A">
      <w:pPr>
        <w:pStyle w:val="Listenabsatz"/>
        <w:numPr>
          <w:ilvl w:val="0"/>
          <w:numId w:val="16"/>
        </w:numPr>
      </w:pPr>
      <w:r>
        <w:t>Google Ads: Jonas Stock</w:t>
      </w:r>
    </w:p>
    <w:p w14:paraId="6ECCEEEC" w14:textId="7AE1F5BF" w:rsidR="005F3A9A" w:rsidRDefault="005F3A9A" w:rsidP="005F3A9A">
      <w:pPr>
        <w:pStyle w:val="Listenabsatz"/>
        <w:numPr>
          <w:ilvl w:val="0"/>
          <w:numId w:val="16"/>
        </w:numPr>
      </w:pPr>
      <w:proofErr w:type="spellStart"/>
      <w:r>
        <w:t>Meta</w:t>
      </w:r>
      <w:proofErr w:type="spellEnd"/>
      <w:r>
        <w:t xml:space="preserve"> Ads: Claudia </w:t>
      </w:r>
      <w:proofErr w:type="spellStart"/>
      <w:r>
        <w:t>Grajek</w:t>
      </w:r>
      <w:proofErr w:type="spellEnd"/>
    </w:p>
    <w:p w14:paraId="26C2CC6D" w14:textId="7ED00160" w:rsidR="005F3A9A" w:rsidRPr="00837520" w:rsidRDefault="005F3A9A" w:rsidP="005F3A9A">
      <w:r w:rsidRPr="00837520">
        <w:t>Kundenseitig (eigenes Projekt)</w:t>
      </w:r>
    </w:p>
    <w:p w14:paraId="3241AAD0" w14:textId="5CE4D379" w:rsidR="005F3A9A" w:rsidRDefault="005F3A9A" w:rsidP="005F3A9A">
      <w:pPr>
        <w:pStyle w:val="Listenabsatz"/>
        <w:numPr>
          <w:ilvl w:val="0"/>
          <w:numId w:val="17"/>
        </w:numPr>
      </w:pPr>
      <w:r>
        <w:t xml:space="preserve">Daniel Kilian </w:t>
      </w:r>
      <w:r w:rsidRPr="005F3A9A">
        <w:t>(</w:t>
      </w:r>
      <w:r>
        <w:t>Projektmanager)</w:t>
      </w:r>
    </w:p>
    <w:p w14:paraId="5AE5C05E" w14:textId="74A67430" w:rsidR="005F3A9A" w:rsidRPr="005F3A9A" w:rsidRDefault="005F3A9A" w:rsidP="005F3A9A">
      <w:pPr>
        <w:pStyle w:val="Listenabsatz"/>
        <w:numPr>
          <w:ilvl w:val="0"/>
          <w:numId w:val="17"/>
        </w:numPr>
      </w:pPr>
      <w:r>
        <w:t>Thomas Kilian (Geschäftsführer)</w:t>
      </w:r>
    </w:p>
    <w:p w14:paraId="27BA6C2A" w14:textId="77777777" w:rsidR="00D07CB4" w:rsidRPr="005F3A9A" w:rsidRDefault="00D07CB4" w:rsidP="00D07CB4">
      <w:r>
        <w:t>___</w:t>
      </w:r>
    </w:p>
    <w:p w14:paraId="35D44C0B" w14:textId="77777777" w:rsidR="00D07CB4" w:rsidRDefault="00D07CB4" w:rsidP="00D07CB4">
      <w:r w:rsidRPr="005F3A9A">
        <w:rPr>
          <w:b/>
          <w:bCs/>
        </w:rPr>
        <w:lastRenderedPageBreak/>
        <w:t>Übergeordnete Ziele &amp; Budget</w:t>
      </w:r>
      <w:r w:rsidRPr="005F3A9A">
        <w:t xml:space="preserve"> </w:t>
      </w:r>
    </w:p>
    <w:p w14:paraId="2C761219" w14:textId="45ED7EA4" w:rsidR="00D07CB4" w:rsidRDefault="00D07CB4" w:rsidP="00D07CB4">
      <w:r w:rsidRPr="005F3A9A">
        <w:t>Gesamt-Mediabudget</w:t>
      </w:r>
      <w:r>
        <w:t xml:space="preserve"> </w:t>
      </w:r>
      <w:r w:rsidRPr="005F3A9A">
        <w:t>/</w:t>
      </w:r>
      <w:r>
        <w:t xml:space="preserve"> </w:t>
      </w:r>
      <w:r w:rsidRPr="005F3A9A">
        <w:t xml:space="preserve">Monat: </w:t>
      </w:r>
      <w:r>
        <w:t xml:space="preserve">ca. </w:t>
      </w:r>
      <w:r w:rsidR="007B7E39">
        <w:t xml:space="preserve">4.000 bis </w:t>
      </w:r>
      <w:r>
        <w:t>5</w:t>
      </w:r>
      <w:r w:rsidR="007B7E39">
        <w:t>.0</w:t>
      </w:r>
      <w:r>
        <w:t xml:space="preserve">00 </w:t>
      </w:r>
      <w:r w:rsidRPr="005F3A9A">
        <w:t>EUR (</w:t>
      </w:r>
      <w:proofErr w:type="spellStart"/>
      <w:r w:rsidR="007B7E39">
        <w:t>Meta</w:t>
      </w:r>
      <w:proofErr w:type="spellEnd"/>
      <w:r w:rsidR="007B7E39">
        <w:t xml:space="preserve"> </w:t>
      </w:r>
      <w:r w:rsidRPr="005F3A9A">
        <w:t xml:space="preserve">Ads + </w:t>
      </w:r>
      <w:r w:rsidR="007B7E39">
        <w:t xml:space="preserve">Google </w:t>
      </w:r>
      <w:r w:rsidRPr="005F3A9A">
        <w:t xml:space="preserve">Ads </w:t>
      </w:r>
      <w:r w:rsidR="007B7E39">
        <w:t>+ Online-PR kombiniert</w:t>
      </w:r>
      <w:r w:rsidRPr="005F3A9A">
        <w:t xml:space="preserve">) </w:t>
      </w:r>
    </w:p>
    <w:p w14:paraId="48A1033A" w14:textId="77777777" w:rsidR="00D07CB4" w:rsidRDefault="00D07CB4" w:rsidP="00D07CB4">
      <w:r w:rsidRPr="005F3A9A">
        <w:t>Primärziel: Qualifizierte B2B-Leads (Terminbuchungen</w:t>
      </w:r>
      <w:r>
        <w:t xml:space="preserve"> </w:t>
      </w:r>
      <w:r w:rsidRPr="005F3A9A">
        <w:t>/</w:t>
      </w:r>
      <w:r>
        <w:t xml:space="preserve"> </w:t>
      </w:r>
      <w:r w:rsidRPr="005F3A9A">
        <w:t>Angebotsanfragen)</w:t>
      </w:r>
      <w:r>
        <w:t>, Katalogbestellungen (Postadresse, Ansprechpartner und Telefonnummer)</w:t>
      </w:r>
    </w:p>
    <w:p w14:paraId="6405A01C" w14:textId="35E4363B" w:rsidR="00D07CB4" w:rsidRDefault="00D07CB4" w:rsidP="00D07CB4">
      <w:r w:rsidRPr="005F3A9A">
        <w:t>Sekundärziel: Sichtbarkeit in Zielsegmenten Hotellerie, Öffentliche Hand, Gewerbe, Architekten/Planer</w:t>
      </w:r>
      <w:r w:rsidR="007B7E39">
        <w:t>, um positive Empfehlungen zu generieren</w:t>
      </w:r>
    </w:p>
    <w:p w14:paraId="46DC3C6C" w14:textId="77777777" w:rsidR="00D07CB4" w:rsidRDefault="00D07CB4" w:rsidP="00D07CB4">
      <w:r w:rsidRPr="005F3A9A">
        <w:t>Strategische Leitplanken: Kein Preis in Werbemitteln</w:t>
      </w:r>
      <w:r>
        <w:t xml:space="preserve">, </w:t>
      </w:r>
      <w:r w:rsidRPr="005F3A9A">
        <w:t>Holz-Ursprung nicht kommunizieren</w:t>
      </w:r>
      <w:r>
        <w:t xml:space="preserve">, </w:t>
      </w:r>
      <w:r w:rsidRPr="005F3A9A">
        <w:t>Du-Ansprache</w:t>
      </w:r>
      <w:r>
        <w:t xml:space="preserve">, </w:t>
      </w:r>
      <w:r w:rsidRPr="005F3A9A">
        <w:t>Beratender Ton, kein Verkaufsdruck</w:t>
      </w:r>
    </w:p>
    <w:p w14:paraId="1BA1B8EB" w14:textId="0541AFF6" w:rsidR="00D07CB4" w:rsidRPr="00D07CB4" w:rsidRDefault="00D07CB4" w:rsidP="005F3A9A">
      <w:r w:rsidRPr="00D07CB4">
        <w:t>___</w:t>
      </w:r>
    </w:p>
    <w:p w14:paraId="6477FFCF" w14:textId="620D237A" w:rsidR="005F3A9A" w:rsidRPr="006577BC" w:rsidRDefault="006577BC" w:rsidP="005F3A9A">
      <w:pPr>
        <w:rPr>
          <w:b/>
          <w:bCs/>
        </w:rPr>
      </w:pPr>
      <w:r>
        <w:rPr>
          <w:b/>
          <w:bCs/>
        </w:rPr>
        <w:t xml:space="preserve">Unteraufgabe 1: </w:t>
      </w:r>
      <w:r w:rsidR="005F3A9A" w:rsidRPr="006577BC">
        <w:rPr>
          <w:b/>
          <w:bCs/>
        </w:rPr>
        <w:t xml:space="preserve">Quick Links </w:t>
      </w:r>
      <w:r w:rsidRPr="006577BC">
        <w:rPr>
          <w:b/>
          <w:bCs/>
        </w:rPr>
        <w:t>&amp; Zugänge</w:t>
      </w:r>
    </w:p>
    <w:p w14:paraId="1E3B0422" w14:textId="77777777" w:rsidR="000E5FDF" w:rsidRDefault="005F3A9A" w:rsidP="005F3A9A">
      <w:proofErr w:type="spellStart"/>
      <w:r w:rsidRPr="005F3A9A">
        <w:t>Looker</w:t>
      </w:r>
      <w:proofErr w:type="spellEnd"/>
      <w:r w:rsidRPr="005F3A9A">
        <w:t xml:space="preserve"> Studio:</w:t>
      </w:r>
    </w:p>
    <w:p w14:paraId="16B8AD2C" w14:textId="77777777" w:rsidR="003B65E4" w:rsidRDefault="000E5FDF" w:rsidP="005F3A9A">
      <w:hyperlink r:id="rId8" w:history="1">
        <w:r w:rsidRPr="00151557">
          <w:rPr>
            <w:rStyle w:val="Hyperlink"/>
          </w:rPr>
          <w:t>https://lookerstudio.google.com/u/0/reporting/968d4c9b-faa7-411e-81e2-67402d18aef5/page/eBUCB</w:t>
        </w:r>
      </w:hyperlink>
      <w:r>
        <w:t xml:space="preserve"> (erweitertes Board)</w:t>
      </w:r>
    </w:p>
    <w:p w14:paraId="4D13475B" w14:textId="3BC88590" w:rsidR="000E5FDF" w:rsidRDefault="000E5FDF" w:rsidP="005F3A9A">
      <w:hyperlink r:id="rId9" w:history="1">
        <w:r w:rsidRPr="00151557">
          <w:rPr>
            <w:rStyle w:val="Hyperlink"/>
          </w:rPr>
          <w:t>https://lookerstudio.google.com/u/0/reporting/00a8a282-a12e-4d6c-bf2b-dfd0f12179ea/page/eBUCB</w:t>
        </w:r>
      </w:hyperlink>
      <w:r>
        <w:t xml:space="preserve"> (Google Ads)</w:t>
      </w:r>
    </w:p>
    <w:p w14:paraId="17A2E790" w14:textId="77777777" w:rsidR="000E5FDF" w:rsidRDefault="005F3A9A" w:rsidP="005F3A9A">
      <w:r w:rsidRPr="005F3A9A">
        <w:t xml:space="preserve">Asana-Board(s): </w:t>
      </w:r>
    </w:p>
    <w:p w14:paraId="4F91D9C8" w14:textId="77777777" w:rsidR="000E5FDF" w:rsidRDefault="000E5FDF" w:rsidP="005F3A9A">
      <w:hyperlink r:id="rId10" w:history="1">
        <w:r w:rsidRPr="00151557">
          <w:rPr>
            <w:rStyle w:val="Hyperlink"/>
          </w:rPr>
          <w:t>https://app.asana.com/1/1162640428692063/project/1208762475726932/board/1208763224609461</w:t>
        </w:r>
      </w:hyperlink>
      <w:r>
        <w:t xml:space="preserve"> (Allg. Marketing)</w:t>
      </w:r>
    </w:p>
    <w:p w14:paraId="1264D2EE" w14:textId="77777777" w:rsidR="003B65E4" w:rsidRDefault="003B65E4" w:rsidP="005F3A9A">
      <w:hyperlink r:id="rId11" w:history="1">
        <w:r w:rsidRPr="00151557">
          <w:rPr>
            <w:rStyle w:val="Hyperlink"/>
          </w:rPr>
          <w:t>https://app.asana.com/1/1162640428692063/project/1201942977699046/board/1205115911790659</w:t>
        </w:r>
      </w:hyperlink>
      <w:r>
        <w:t xml:space="preserve"> (Content Management)</w:t>
      </w:r>
    </w:p>
    <w:p w14:paraId="60416947" w14:textId="6EBF3D44" w:rsidR="005F3A9A" w:rsidRDefault="003B65E4" w:rsidP="005F3A9A">
      <w:hyperlink r:id="rId12" w:history="1">
        <w:r w:rsidRPr="00151557">
          <w:rPr>
            <w:rStyle w:val="Hyperlink"/>
          </w:rPr>
          <w:t>https://app.asana.com/1/1162640428692063/project/1203419871041383/board/1205116808733089</w:t>
        </w:r>
      </w:hyperlink>
      <w:r>
        <w:t xml:space="preserve"> (Technik)</w:t>
      </w:r>
      <w:r w:rsidR="005F3A9A" w:rsidRPr="005F3A9A">
        <w:t xml:space="preserve"> </w:t>
      </w:r>
    </w:p>
    <w:p w14:paraId="0825EAE6" w14:textId="77777777" w:rsidR="003B65E4" w:rsidRDefault="005F3A9A" w:rsidP="005F3A9A">
      <w:r w:rsidRPr="005F3A9A">
        <w:t xml:space="preserve">Google Ads: </w:t>
      </w:r>
    </w:p>
    <w:p w14:paraId="7818DB0C" w14:textId="46BD5681" w:rsidR="003B65E4" w:rsidRDefault="003B65E4" w:rsidP="005F3A9A">
      <w:hyperlink r:id="rId13" w:history="1">
        <w:r w:rsidRPr="00151557">
          <w:rPr>
            <w:rStyle w:val="Hyperlink"/>
          </w:rPr>
          <w:t>https://ads.google.com/aw/campaigns?ocid=84588771&amp;ascid=84588771&amp;euid=95553401&amp;__u=1274142449&amp;uscid=87976001&amp;__c=3933929849&amp;authuser=2&amp;subid=de-de-awhp-g-aw-c-home-top-bgc%21o2-s500g500%7Cib%3A6653296821%7Cib%3A9279461727%7Cib%3A7966379274%7C-ahpm-0000000200-0000000001</w:t>
        </w:r>
      </w:hyperlink>
      <w:r>
        <w:t xml:space="preserve"> </w:t>
      </w:r>
    </w:p>
    <w:p w14:paraId="260073F9" w14:textId="55DCDAC8" w:rsidR="005F3A9A" w:rsidRDefault="005F3A9A" w:rsidP="005F3A9A">
      <w:proofErr w:type="spellStart"/>
      <w:r w:rsidRPr="005F3A9A">
        <w:t>Meta</w:t>
      </w:r>
      <w:proofErr w:type="spellEnd"/>
      <w:r w:rsidRPr="005F3A9A">
        <w:t xml:space="preserve"> Business Manager: </w:t>
      </w:r>
    </w:p>
    <w:p w14:paraId="7574E84D" w14:textId="13512AD7" w:rsidR="003B65E4" w:rsidRDefault="00405C8D" w:rsidP="005F3A9A">
      <w:hyperlink r:id="rId14" w:history="1">
        <w:r w:rsidRPr="00151557">
          <w:rPr>
            <w:rStyle w:val="Hyperlink"/>
          </w:rPr>
          <w:t>https://adsmanager.facebook.com/adsmanager/manage/campaigns?act=832516274286090&amp;business_id=142331384460250&amp;nav_entry_point=mbs_sub_nav&amp;columns=name%2Cdelivery%2Crecommendations_guidance%2Cresults%2Ccost_per_result%2Cbudget%2Cspend%2Cimpressions%2Creach%2Cschedule%2Cend_time%2Cattribution_setting%2Cbid%2Clast_significant_edit%2Cquality_score_organic%2Cquality_score_ectr%2Cquality_score_ecvr%2Ccampaign_name%2Ccpm%2Cfrequency%2Cactions%3Alink_click&amp;attribution_windows=default</w:t>
        </w:r>
      </w:hyperlink>
      <w:r>
        <w:t xml:space="preserve"> </w:t>
      </w:r>
    </w:p>
    <w:p w14:paraId="0450DB6C" w14:textId="77777777" w:rsidR="00405C8D" w:rsidRDefault="005F3A9A" w:rsidP="005F3A9A">
      <w:r w:rsidRPr="005F3A9A">
        <w:t xml:space="preserve">Google Analytics 4: </w:t>
      </w:r>
    </w:p>
    <w:p w14:paraId="65D1CDA9" w14:textId="46E457EC" w:rsidR="005F3A9A" w:rsidRDefault="00405C8D" w:rsidP="005F3A9A">
      <w:hyperlink r:id="rId15" w:anchor="/a15735740p312872182/reports/explorer?params=_u..nav%3Dmaui&amp;ruid=2f2f5b96-b97b-40e6-9274-50e5ef3456f0&amp;collectionId=11107591324&amp;r=lifecycle-user-acquisition-v2" w:history="1">
        <w:r w:rsidRPr="00151557">
          <w:rPr>
            <w:rStyle w:val="Hyperlink"/>
          </w:rPr>
          <w:t>https://analytics.google.com/analytics/web/?hl=de#/a15735740p312872182/reports/explorer?params=_u..nav%3Dmaui&amp;ruid=2f2f5b96-b97b-40e6-9274-50e5ef3456f0&amp;collectionId=11107591324&amp;r=lifecycle-user-acquisition-v2</w:t>
        </w:r>
      </w:hyperlink>
      <w:r>
        <w:t xml:space="preserve"> </w:t>
      </w:r>
      <w:r w:rsidR="005F3A9A" w:rsidRPr="005F3A9A">
        <w:t xml:space="preserve"> </w:t>
      </w:r>
    </w:p>
    <w:p w14:paraId="6E3EC03D" w14:textId="127354E4" w:rsidR="005F3A9A" w:rsidRDefault="005F3A9A" w:rsidP="005F3A9A">
      <w:r w:rsidRPr="005F3A9A">
        <w:t xml:space="preserve">Google Search </w:t>
      </w:r>
      <w:proofErr w:type="spellStart"/>
      <w:r w:rsidRPr="005F3A9A">
        <w:t>Console</w:t>
      </w:r>
      <w:proofErr w:type="spellEnd"/>
      <w:r w:rsidRPr="005F3A9A">
        <w:t xml:space="preserve">: </w:t>
      </w:r>
    </w:p>
    <w:p w14:paraId="3D06031F" w14:textId="463D9F02" w:rsidR="00405C8D" w:rsidRDefault="00004B68" w:rsidP="005F3A9A">
      <w:hyperlink r:id="rId16" w:history="1">
        <w:r w:rsidRPr="00151557">
          <w:rPr>
            <w:rStyle w:val="Hyperlink"/>
          </w:rPr>
          <w:t>https://search.google.com/search-console?resource_id=sc-domain%3Awittekind-moebel.de</w:t>
        </w:r>
      </w:hyperlink>
      <w:r>
        <w:t xml:space="preserve"> </w:t>
      </w:r>
    </w:p>
    <w:p w14:paraId="1C42C096" w14:textId="064D8FC7" w:rsidR="005F3A9A" w:rsidRDefault="005F3A9A" w:rsidP="005F3A9A">
      <w:r w:rsidRPr="005F3A9A">
        <w:t xml:space="preserve">CMS-Backend: </w:t>
      </w:r>
    </w:p>
    <w:p w14:paraId="3D6BE8D8" w14:textId="5E2E6522" w:rsidR="006577BC" w:rsidRDefault="006577BC" w:rsidP="005F3A9A">
      <w:r>
        <w:t xml:space="preserve">WordPress, </w:t>
      </w:r>
      <w:hyperlink r:id="rId17" w:history="1">
        <w:r w:rsidRPr="00151557">
          <w:rPr>
            <w:rStyle w:val="Hyperlink"/>
          </w:rPr>
          <w:t>https://www.wittekind-moebel.de</w:t>
        </w:r>
      </w:hyperlink>
    </w:p>
    <w:p w14:paraId="323173F4" w14:textId="00FBCDFD" w:rsidR="00004B68" w:rsidRDefault="00004B68" w:rsidP="005F3A9A">
      <w:hyperlink r:id="rId18" w:history="1">
        <w:r w:rsidRPr="00151557">
          <w:rPr>
            <w:rStyle w:val="Hyperlink"/>
          </w:rPr>
          <w:t>https://www.wittekind-moebel.de/wp-admin/</w:t>
        </w:r>
      </w:hyperlink>
      <w:r>
        <w:t xml:space="preserve"> </w:t>
      </w:r>
    </w:p>
    <w:p w14:paraId="2BCD9A95" w14:textId="77777777" w:rsidR="006577BC" w:rsidRDefault="006577BC" w:rsidP="006577BC">
      <w:r w:rsidRPr="005F3A9A">
        <w:t xml:space="preserve">Hoster: </w:t>
      </w:r>
    </w:p>
    <w:p w14:paraId="65FDF407" w14:textId="34EAB925" w:rsidR="006577BC" w:rsidRDefault="006577BC" w:rsidP="006577BC">
      <w:proofErr w:type="spellStart"/>
      <w:r>
        <w:t>Rebeldex</w:t>
      </w:r>
      <w:proofErr w:type="spellEnd"/>
      <w:r>
        <w:t xml:space="preserve"> GmbH, Christian Deuschle</w:t>
      </w:r>
    </w:p>
    <w:p w14:paraId="41FB7EF8" w14:textId="5F0A3AC3" w:rsidR="006577BC" w:rsidRDefault="006577BC" w:rsidP="006577BC">
      <w:hyperlink r:id="rId19" w:history="1">
        <w:r w:rsidRPr="00151557">
          <w:rPr>
            <w:rStyle w:val="Hyperlink"/>
          </w:rPr>
          <w:t>https://www.christiandeuschle.com/rebeldex/</w:t>
        </w:r>
      </w:hyperlink>
      <w:r>
        <w:t xml:space="preserve"> </w:t>
      </w:r>
    </w:p>
    <w:p w14:paraId="43129797" w14:textId="77777777" w:rsidR="006577BC" w:rsidRDefault="006577BC" w:rsidP="006577BC">
      <w:r w:rsidRPr="005F3A9A">
        <w:t xml:space="preserve">E-Mail-Tool: </w:t>
      </w:r>
    </w:p>
    <w:p w14:paraId="5A878DD4" w14:textId="1D904778" w:rsidR="006577BC" w:rsidRDefault="006577BC" w:rsidP="006577BC">
      <w:proofErr w:type="spellStart"/>
      <w:r>
        <w:t>Brevo</w:t>
      </w:r>
      <w:proofErr w:type="spellEnd"/>
      <w:r>
        <w:t xml:space="preserve"> </w:t>
      </w:r>
    </w:p>
    <w:p w14:paraId="4942A7ED" w14:textId="511BE712" w:rsidR="006577BC" w:rsidRDefault="00D07CB4" w:rsidP="006577BC">
      <w:hyperlink r:id="rId20" w:history="1">
        <w:r w:rsidRPr="00151557">
          <w:rPr>
            <w:rStyle w:val="Hyperlink"/>
          </w:rPr>
          <w:t>https://app.brevo.com/contact/list</w:t>
        </w:r>
      </w:hyperlink>
      <w:r>
        <w:t xml:space="preserve"> (CRM)</w:t>
      </w:r>
    </w:p>
    <w:p w14:paraId="6709C916" w14:textId="29EF24F4" w:rsidR="00D07CB4" w:rsidRDefault="00D07CB4" w:rsidP="006577BC">
      <w:hyperlink r:id="rId21" w:history="1">
        <w:r w:rsidRPr="00151557">
          <w:rPr>
            <w:rStyle w:val="Hyperlink"/>
          </w:rPr>
          <w:t>https://app.brevo.com/campaigns/listing</w:t>
        </w:r>
      </w:hyperlink>
      <w:r>
        <w:t xml:space="preserve"> (Newsletter)</w:t>
      </w:r>
    </w:p>
    <w:p w14:paraId="435A44C3" w14:textId="68C0097D" w:rsidR="00D07CB4" w:rsidRDefault="00D07CB4" w:rsidP="006577BC">
      <w:hyperlink r:id="rId22" w:history="1">
        <w:r w:rsidRPr="00151557">
          <w:rPr>
            <w:rStyle w:val="Hyperlink"/>
          </w:rPr>
          <w:t>https://app.brevo.com/automation/automations</w:t>
        </w:r>
      </w:hyperlink>
      <w:r>
        <w:t xml:space="preserve"> (Automationen)</w:t>
      </w:r>
    </w:p>
    <w:p w14:paraId="0052ACC8" w14:textId="77777777" w:rsidR="006577BC" w:rsidRDefault="006577BC" w:rsidP="006577BC">
      <w:r w:rsidRPr="005F3A9A">
        <w:t xml:space="preserve">Sonstige: </w:t>
      </w:r>
    </w:p>
    <w:p w14:paraId="1D58DD54" w14:textId="1D311DD8" w:rsidR="006577BC" w:rsidRPr="005F3A9A" w:rsidRDefault="006577BC" w:rsidP="006577BC">
      <w:r w:rsidRPr="00A81843">
        <w:rPr>
          <w:color w:val="EE0000"/>
        </w:rPr>
        <w:t>[???]</w:t>
      </w:r>
    </w:p>
    <w:p w14:paraId="5EB6ED86" w14:textId="345105E1" w:rsidR="00837520" w:rsidRDefault="00837520" w:rsidP="005F3A9A">
      <w:r>
        <w:t>___</w:t>
      </w:r>
    </w:p>
    <w:p w14:paraId="5B502311" w14:textId="0E70036E" w:rsidR="00157C23" w:rsidRPr="005F3A9A" w:rsidRDefault="00157C23" w:rsidP="00157C23">
      <w:pPr>
        <w:rPr>
          <w:b/>
          <w:bCs/>
        </w:rPr>
      </w:pPr>
      <w:r w:rsidRPr="005F3A9A">
        <w:rPr>
          <w:b/>
          <w:bCs/>
        </w:rPr>
        <w:t>U</w:t>
      </w:r>
      <w:r>
        <w:rPr>
          <w:b/>
          <w:bCs/>
        </w:rPr>
        <w:t>nteraufgabe</w:t>
      </w:r>
      <w:r w:rsidR="00D07CB4">
        <w:rPr>
          <w:b/>
          <w:bCs/>
        </w:rPr>
        <w:t xml:space="preserve"> 2</w:t>
      </w:r>
      <w:r w:rsidRPr="005F3A9A">
        <w:rPr>
          <w:b/>
          <w:bCs/>
        </w:rPr>
        <w:t>: Tracking</w:t>
      </w:r>
      <w:r w:rsidR="0086322B">
        <w:rPr>
          <w:b/>
          <w:bCs/>
        </w:rPr>
        <w:t xml:space="preserve">-Status </w:t>
      </w:r>
      <w:r w:rsidRPr="005F3A9A">
        <w:rPr>
          <w:b/>
          <w:bCs/>
        </w:rPr>
        <w:t>&amp; Webanalyse</w:t>
      </w:r>
    </w:p>
    <w:p w14:paraId="47FCBE09" w14:textId="77777777" w:rsidR="00157C23" w:rsidRDefault="00157C23" w:rsidP="00157C23">
      <w:r w:rsidRPr="005F3A9A">
        <w:t xml:space="preserve">CMP: </w:t>
      </w:r>
      <w:proofErr w:type="spellStart"/>
      <w:r w:rsidRPr="005F3A9A">
        <w:t>Usercentrics</w:t>
      </w:r>
      <w:proofErr w:type="spellEnd"/>
      <w:r w:rsidRPr="005F3A9A">
        <w:t xml:space="preserve"> </w:t>
      </w:r>
    </w:p>
    <w:p w14:paraId="680A554B" w14:textId="77777777" w:rsidR="00157C23" w:rsidRDefault="00157C23" w:rsidP="002629C4">
      <w:pPr>
        <w:pStyle w:val="Listenabsatz"/>
        <w:numPr>
          <w:ilvl w:val="0"/>
          <w:numId w:val="18"/>
        </w:numPr>
      </w:pPr>
      <w:r w:rsidRPr="005F3A9A">
        <w:t xml:space="preserve">Google Tag Manager: </w:t>
      </w:r>
      <w:r w:rsidRPr="002629C4">
        <w:rPr>
          <w:rFonts w:ascii="Apple Color Emoji" w:hAnsi="Apple Color Emoji" w:cs="Apple Color Emoji"/>
        </w:rPr>
        <w:t>✅</w:t>
      </w:r>
      <w:r w:rsidRPr="005F3A9A">
        <w:t xml:space="preserve"> </w:t>
      </w:r>
    </w:p>
    <w:p w14:paraId="45AA4C8A" w14:textId="798A279F" w:rsidR="00157C23" w:rsidRDefault="00157C23" w:rsidP="002629C4">
      <w:pPr>
        <w:pStyle w:val="Listenabsatz"/>
        <w:numPr>
          <w:ilvl w:val="0"/>
          <w:numId w:val="18"/>
        </w:numPr>
      </w:pPr>
      <w:r w:rsidRPr="005F3A9A">
        <w:t xml:space="preserve">GA4 Property: </w:t>
      </w:r>
      <w:r w:rsidRPr="002629C4">
        <w:rPr>
          <w:rFonts w:ascii="Apple Color Emoji" w:hAnsi="Apple Color Emoji" w:cs="Apple Color Emoji"/>
        </w:rPr>
        <w:t>✅</w:t>
      </w:r>
      <w:r w:rsidRPr="005F3A9A">
        <w:t xml:space="preserve"> </w:t>
      </w:r>
      <w:r w:rsidR="007B7E39" w:rsidRPr="007B7E39">
        <w:rPr>
          <w:color w:val="000000" w:themeColor="text1"/>
        </w:rPr>
        <w:t>312872182</w:t>
      </w:r>
    </w:p>
    <w:p w14:paraId="45D8B9CA" w14:textId="77777777" w:rsidR="002629C4" w:rsidRDefault="00157C23" w:rsidP="00157C23">
      <w:proofErr w:type="spellStart"/>
      <w:r w:rsidRPr="005F3A9A">
        <w:t>Conversion</w:t>
      </w:r>
      <w:proofErr w:type="spellEnd"/>
      <w:r w:rsidRPr="005F3A9A">
        <w:t xml:space="preserve">-Setup: </w:t>
      </w:r>
    </w:p>
    <w:p w14:paraId="3D0467E2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Google Ads </w:t>
      </w:r>
      <w:proofErr w:type="spellStart"/>
      <w:r w:rsidRPr="005F3A9A">
        <w:t>Conversions</w:t>
      </w:r>
      <w:proofErr w:type="spellEnd"/>
      <w:r w:rsidRPr="005F3A9A">
        <w:t xml:space="preserve">: </w:t>
      </w:r>
      <w:r w:rsidRPr="002629C4">
        <w:rPr>
          <w:rFonts w:ascii="Apple Color Emoji" w:hAnsi="Apple Color Emoji" w:cs="Apple Color Emoji"/>
        </w:rPr>
        <w:t>✅</w:t>
      </w:r>
      <w:r w:rsidRPr="005F3A9A">
        <w:t xml:space="preserve"> </w:t>
      </w:r>
    </w:p>
    <w:p w14:paraId="64EE7C68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Google Ads Enhanced </w:t>
      </w:r>
      <w:proofErr w:type="spellStart"/>
      <w:r w:rsidRPr="005F3A9A">
        <w:t>Conversions</w:t>
      </w:r>
      <w:proofErr w:type="spellEnd"/>
      <w:r w:rsidRPr="005F3A9A">
        <w:t xml:space="preserve">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18A2A789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Enhanced </w:t>
      </w:r>
      <w:proofErr w:type="spellStart"/>
      <w:r w:rsidRPr="005F3A9A">
        <w:t>Conversions</w:t>
      </w:r>
      <w:proofErr w:type="spellEnd"/>
      <w:r w:rsidRPr="005F3A9A">
        <w:t xml:space="preserve"> </w:t>
      </w:r>
      <w:proofErr w:type="spellStart"/>
      <w:r w:rsidRPr="005F3A9A">
        <w:t>for</w:t>
      </w:r>
      <w:proofErr w:type="spellEnd"/>
      <w:r w:rsidRPr="005F3A9A">
        <w:t xml:space="preserve"> Leads: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52F39F62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Offline </w:t>
      </w:r>
      <w:proofErr w:type="spellStart"/>
      <w:r w:rsidRPr="005F3A9A">
        <w:t>Conversion</w:t>
      </w:r>
      <w:proofErr w:type="spellEnd"/>
      <w:r w:rsidRPr="005F3A9A">
        <w:t xml:space="preserve"> Upload: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5CE75615" w14:textId="77777777" w:rsidR="002629C4" w:rsidRDefault="00157C23" w:rsidP="002629C4">
      <w:pPr>
        <w:pStyle w:val="Listenabsatz"/>
        <w:numPr>
          <w:ilvl w:val="0"/>
          <w:numId w:val="19"/>
        </w:numPr>
      </w:pPr>
      <w:r w:rsidRPr="005F3A9A">
        <w:t xml:space="preserve">Server-Side Tagging: </w:t>
      </w:r>
      <w:r w:rsidRPr="002629C4">
        <w:rPr>
          <w:rFonts w:ascii="Apple Color Emoji" w:hAnsi="Apple Color Emoji" w:cs="Apple Color Emoji"/>
        </w:rPr>
        <w:t>❌</w:t>
      </w:r>
      <w:r w:rsidRPr="005F3A9A">
        <w:t xml:space="preserve"> </w:t>
      </w:r>
    </w:p>
    <w:p w14:paraId="3883D843" w14:textId="77777777" w:rsidR="002629C4" w:rsidRDefault="00157C23" w:rsidP="002629C4">
      <w:pPr>
        <w:pStyle w:val="Listenabsatz"/>
        <w:numPr>
          <w:ilvl w:val="0"/>
          <w:numId w:val="19"/>
        </w:numPr>
      </w:pPr>
      <w:proofErr w:type="spellStart"/>
      <w:r w:rsidRPr="005F3A9A">
        <w:t>Meta</w:t>
      </w:r>
      <w:proofErr w:type="spellEnd"/>
      <w:r w:rsidRPr="005F3A9A">
        <w:t xml:space="preserve"> </w:t>
      </w:r>
      <w:proofErr w:type="spellStart"/>
      <w:r w:rsidRPr="005F3A9A">
        <w:t>Conversions</w:t>
      </w:r>
      <w:proofErr w:type="spellEnd"/>
      <w:r w:rsidRPr="005F3A9A">
        <w:t xml:space="preserve"> API (CAPI): </w:t>
      </w:r>
      <w:r w:rsidRPr="00A81843">
        <w:rPr>
          <w:color w:val="EE0000"/>
        </w:rPr>
        <w:t xml:space="preserve">[???] </w:t>
      </w:r>
    </w:p>
    <w:p w14:paraId="2C5E1F6A" w14:textId="31DE4EDA" w:rsidR="00157C23" w:rsidRPr="005F3A9A" w:rsidRDefault="00157C23" w:rsidP="00157C23">
      <w:r w:rsidRPr="005F3A9A">
        <w:t xml:space="preserve">Bekannte Tracking-Lücken: </w:t>
      </w:r>
      <w:r w:rsidRPr="00A81843">
        <w:rPr>
          <w:color w:val="EE0000"/>
        </w:rPr>
        <w:t>[???]</w:t>
      </w:r>
    </w:p>
    <w:p w14:paraId="1EAFDA23" w14:textId="3C06FCEB" w:rsidR="00157C23" w:rsidRPr="005F3A9A" w:rsidRDefault="00837520" w:rsidP="005F3A9A">
      <w:r>
        <w:t>___</w:t>
      </w:r>
    </w:p>
    <w:p w14:paraId="1108162A" w14:textId="71B64471" w:rsidR="005F3A9A" w:rsidRPr="005F3A9A" w:rsidRDefault="005F3A9A" w:rsidP="005F3A9A">
      <w:pPr>
        <w:rPr>
          <w:b/>
          <w:bCs/>
        </w:rPr>
      </w:pPr>
      <w:r w:rsidRPr="005F3A9A">
        <w:rPr>
          <w:b/>
          <w:bCs/>
        </w:rPr>
        <w:lastRenderedPageBreak/>
        <w:t>U</w:t>
      </w:r>
      <w:r w:rsidR="00157C23">
        <w:rPr>
          <w:b/>
          <w:bCs/>
        </w:rPr>
        <w:t xml:space="preserve">nteraufgabe </w:t>
      </w:r>
      <w:r w:rsidR="00D07CB4">
        <w:rPr>
          <w:b/>
          <w:bCs/>
        </w:rPr>
        <w:t>3</w:t>
      </w:r>
      <w:r w:rsidRPr="005F3A9A">
        <w:rPr>
          <w:b/>
          <w:bCs/>
        </w:rPr>
        <w:t xml:space="preserve">: </w:t>
      </w:r>
      <w:r w:rsidR="0086322B">
        <w:rPr>
          <w:b/>
          <w:bCs/>
        </w:rPr>
        <w:t>Werbekanal-Ziele &amp; Budgets</w:t>
      </w:r>
    </w:p>
    <w:p w14:paraId="102B2E75" w14:textId="77777777" w:rsidR="0086322B" w:rsidRDefault="0086322B" w:rsidP="0086322B">
      <w:proofErr w:type="spellStart"/>
      <w:r w:rsidRPr="0086322B">
        <w:t>Meta</w:t>
      </w:r>
      <w:proofErr w:type="spellEnd"/>
      <w:r w:rsidRPr="0086322B">
        <w:t xml:space="preserve"> Ads: </w:t>
      </w:r>
    </w:p>
    <w:p w14:paraId="3AA45A1C" w14:textId="59ED9956" w:rsidR="009171D9" w:rsidRDefault="0086322B" w:rsidP="0086322B">
      <w:r w:rsidRPr="0086322B">
        <w:t>3.000 EUR</w:t>
      </w:r>
      <w:r w:rsidR="009171D9">
        <w:t xml:space="preserve"> </w:t>
      </w:r>
      <w:r w:rsidRPr="0086322B">
        <w:t>/</w:t>
      </w:r>
      <w:r w:rsidR="009171D9">
        <w:t xml:space="preserve"> </w:t>
      </w:r>
      <w:r w:rsidRPr="0086322B">
        <w:t>Monat</w:t>
      </w:r>
    </w:p>
    <w:p w14:paraId="63A1EB02" w14:textId="27E21114" w:rsidR="0086322B" w:rsidRDefault="0086322B" w:rsidP="0086322B">
      <w:r w:rsidRPr="0086322B">
        <w:t xml:space="preserve">Ziel: </w:t>
      </w:r>
      <w:r w:rsidR="009171D9">
        <w:br/>
      </w:r>
      <w:r w:rsidRPr="0086322B">
        <w:t>Leads (Termin/Anfrage), CPL ≤ 10 EUR</w:t>
      </w:r>
      <w:r w:rsidR="009171D9">
        <w:br/>
      </w:r>
      <w:r w:rsidR="009171D9" w:rsidRPr="009171D9">
        <w:t xml:space="preserve">Bestellanfragen unverbindlich ≤ </w:t>
      </w:r>
      <w:r w:rsidR="009171D9">
        <w:t>2</w:t>
      </w:r>
      <w:r w:rsidR="009171D9" w:rsidRPr="009171D9">
        <w:t>50 EUR</w:t>
      </w:r>
      <w:r w:rsidRPr="0086322B">
        <w:t xml:space="preserve"> </w:t>
      </w:r>
    </w:p>
    <w:p w14:paraId="0152621F" w14:textId="6E710B8A" w:rsidR="0086322B" w:rsidRDefault="0086322B" w:rsidP="0086322B">
      <w:r>
        <w:t>___</w:t>
      </w:r>
    </w:p>
    <w:p w14:paraId="5E53846B" w14:textId="55C1A7E2" w:rsidR="0086322B" w:rsidRDefault="0086322B" w:rsidP="0086322B">
      <w:r w:rsidRPr="0086322B">
        <w:t xml:space="preserve">Google Ads: </w:t>
      </w:r>
    </w:p>
    <w:p w14:paraId="17D15104" w14:textId="7352B1C7" w:rsidR="0086322B" w:rsidRDefault="0086322B" w:rsidP="0086322B">
      <w:r w:rsidRPr="0086322B">
        <w:t>500 EUR</w:t>
      </w:r>
      <w:r w:rsidR="009171D9">
        <w:t xml:space="preserve"> </w:t>
      </w:r>
      <w:r w:rsidRPr="0086322B">
        <w:t>/</w:t>
      </w:r>
      <w:r w:rsidR="009171D9">
        <w:t xml:space="preserve"> </w:t>
      </w:r>
      <w:r w:rsidRPr="0086322B">
        <w:t>Monat</w:t>
      </w:r>
      <w:r w:rsidR="009171D9">
        <w:br/>
      </w:r>
      <w:r w:rsidR="007B7E39">
        <w:br/>
      </w:r>
      <w:r w:rsidRPr="0086322B">
        <w:t xml:space="preserve">Ziel: </w:t>
      </w:r>
      <w:r w:rsidR="009171D9">
        <w:br/>
      </w:r>
      <w:r w:rsidRPr="0086322B">
        <w:t>Katalogbestellungen, CPL ≤ 15 EUR</w:t>
      </w:r>
      <w:r w:rsidR="009171D9">
        <w:br/>
        <w:t xml:space="preserve">Bestellanfragen unverbindlich </w:t>
      </w:r>
      <w:r w:rsidR="009171D9" w:rsidRPr="0086322B">
        <w:t>≤ 15</w:t>
      </w:r>
      <w:r w:rsidR="009171D9">
        <w:t xml:space="preserve">0 </w:t>
      </w:r>
      <w:r w:rsidR="009171D9" w:rsidRPr="0086322B">
        <w:t>EUR</w:t>
      </w:r>
      <w:r w:rsidR="007B7E39">
        <w:br/>
      </w:r>
      <w:r>
        <w:t>___</w:t>
      </w:r>
    </w:p>
    <w:p w14:paraId="2C406FDE" w14:textId="77777777" w:rsidR="0086322B" w:rsidRDefault="0086322B" w:rsidP="0086322B">
      <w:r w:rsidRPr="0086322B">
        <w:t xml:space="preserve">SEO: </w:t>
      </w:r>
    </w:p>
    <w:p w14:paraId="0CE659CA" w14:textId="558D63F4" w:rsidR="0086322B" w:rsidRDefault="0086322B" w:rsidP="0086322B">
      <w:r w:rsidRPr="0086322B">
        <w:t xml:space="preserve">Sichtbarkeit in B2B-Segmenten ausbauen, Fokus Segment-Landingpages </w:t>
      </w:r>
    </w:p>
    <w:p w14:paraId="53C8F37E" w14:textId="1AFE3B67" w:rsidR="0086322B" w:rsidRDefault="0086322B" w:rsidP="0086322B">
      <w:r>
        <w:t>___</w:t>
      </w:r>
    </w:p>
    <w:p w14:paraId="73E28ECE" w14:textId="77777777" w:rsidR="0086322B" w:rsidRDefault="0086322B" w:rsidP="0086322B">
      <w:r w:rsidRPr="0086322B">
        <w:t xml:space="preserve">Online-PR: </w:t>
      </w:r>
    </w:p>
    <w:p w14:paraId="35B8CFE3" w14:textId="7C0F5952" w:rsidR="0076793B" w:rsidRDefault="0086322B" w:rsidP="0086322B">
      <w:r w:rsidRPr="0086322B">
        <w:t>Referenzprojekte und Fachpresse, Frequenz nach Bedarf</w:t>
      </w:r>
    </w:p>
    <w:p w14:paraId="0B849A03" w14:textId="7D03D66A" w:rsidR="0086322B" w:rsidRPr="0076793B" w:rsidRDefault="0086322B" w:rsidP="0086322B">
      <w:pPr>
        <w:rPr>
          <w:i/>
        </w:rPr>
      </w:pPr>
      <w:r>
        <w:t>500 bis max. 1.000 Euro</w:t>
      </w:r>
      <w:r w:rsidR="009171D9">
        <w:t xml:space="preserve"> </w:t>
      </w:r>
      <w:r>
        <w:t>/</w:t>
      </w:r>
      <w:r w:rsidR="009171D9">
        <w:t xml:space="preserve"> </w:t>
      </w:r>
      <w:r>
        <w:t>Monat für externe Veröffentlichungen</w:t>
      </w:r>
    </w:p>
    <w:sectPr w:rsidR="0086322B" w:rsidRPr="0076793B" w:rsidSect="002B752D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37765" w14:textId="77777777" w:rsidR="00F92C76" w:rsidRDefault="00F92C76" w:rsidP="002B752D">
      <w:r>
        <w:separator/>
      </w:r>
    </w:p>
  </w:endnote>
  <w:endnote w:type="continuationSeparator" w:id="0">
    <w:p w14:paraId="5CDE1E63" w14:textId="77777777" w:rsidR="00F92C76" w:rsidRDefault="00F92C76" w:rsidP="002B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48ED" w14:textId="77777777" w:rsidR="00F92C76" w:rsidRDefault="00F92C76" w:rsidP="002B752D">
      <w:r>
        <w:separator/>
      </w:r>
    </w:p>
  </w:footnote>
  <w:footnote w:type="continuationSeparator" w:id="0">
    <w:p w14:paraId="0839F3A4" w14:textId="77777777" w:rsidR="00F92C76" w:rsidRDefault="00F92C76" w:rsidP="002B7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AB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E17165"/>
    <w:multiLevelType w:val="hybridMultilevel"/>
    <w:tmpl w:val="D98448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58AD"/>
    <w:multiLevelType w:val="hybridMultilevel"/>
    <w:tmpl w:val="63C4F604"/>
    <w:lvl w:ilvl="0" w:tplc="ADCE281C">
      <w:start w:val="1"/>
      <w:numFmt w:val="bullet"/>
      <w:lvlText w:val=""/>
      <w:lvlJc w:val="left"/>
      <w:pPr>
        <w:ind w:left="1440" w:hanging="360"/>
      </w:pPr>
      <w:rPr>
        <w:rFonts w:ascii="Webdings" w:hAnsi="Web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5C2C2E"/>
    <w:multiLevelType w:val="hybridMultilevel"/>
    <w:tmpl w:val="33B4F9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51D09"/>
    <w:multiLevelType w:val="multilevel"/>
    <w:tmpl w:val="124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8397B"/>
    <w:multiLevelType w:val="hybridMultilevel"/>
    <w:tmpl w:val="EBB2A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mbria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mbria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mbria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579BA"/>
    <w:multiLevelType w:val="multilevel"/>
    <w:tmpl w:val="931E53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464E47"/>
    <w:multiLevelType w:val="hybridMultilevel"/>
    <w:tmpl w:val="67B02B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A7EB0"/>
    <w:multiLevelType w:val="hybridMultilevel"/>
    <w:tmpl w:val="E5243B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B692A"/>
    <w:multiLevelType w:val="hybridMultilevel"/>
    <w:tmpl w:val="884084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mbria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mbria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mbria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23E2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8AE72D7"/>
    <w:multiLevelType w:val="hybridMultilevel"/>
    <w:tmpl w:val="E5243B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23F4A"/>
    <w:multiLevelType w:val="hybridMultilevel"/>
    <w:tmpl w:val="6B202E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35FE"/>
    <w:multiLevelType w:val="hybridMultilevel"/>
    <w:tmpl w:val="3BE670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E3FC3"/>
    <w:multiLevelType w:val="hybridMultilevel"/>
    <w:tmpl w:val="95764F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531E6"/>
    <w:multiLevelType w:val="multilevel"/>
    <w:tmpl w:val="931E53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8187946"/>
    <w:multiLevelType w:val="hybridMultilevel"/>
    <w:tmpl w:val="667049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C1D66"/>
    <w:multiLevelType w:val="multilevel"/>
    <w:tmpl w:val="6818FF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23102414">
    <w:abstractNumId w:val="6"/>
  </w:num>
  <w:num w:numId="2" w16cid:durableId="1255090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60643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9987431">
    <w:abstractNumId w:val="4"/>
  </w:num>
  <w:num w:numId="5" w16cid:durableId="1520774829">
    <w:abstractNumId w:val="5"/>
  </w:num>
  <w:num w:numId="6" w16cid:durableId="1387291476">
    <w:abstractNumId w:val="9"/>
  </w:num>
  <w:num w:numId="7" w16cid:durableId="1726756556">
    <w:abstractNumId w:val="14"/>
  </w:num>
  <w:num w:numId="8" w16cid:durableId="2074692692">
    <w:abstractNumId w:val="11"/>
  </w:num>
  <w:num w:numId="9" w16cid:durableId="2054622457">
    <w:abstractNumId w:val="8"/>
  </w:num>
  <w:num w:numId="10" w16cid:durableId="1786728851">
    <w:abstractNumId w:val="17"/>
  </w:num>
  <w:num w:numId="11" w16cid:durableId="822820269">
    <w:abstractNumId w:val="15"/>
  </w:num>
  <w:num w:numId="12" w16cid:durableId="1712418841">
    <w:abstractNumId w:val="10"/>
  </w:num>
  <w:num w:numId="13" w16cid:durableId="776172498">
    <w:abstractNumId w:val="2"/>
  </w:num>
  <w:num w:numId="14" w16cid:durableId="1410927447">
    <w:abstractNumId w:val="12"/>
  </w:num>
  <w:num w:numId="15" w16cid:durableId="578054995">
    <w:abstractNumId w:val="3"/>
  </w:num>
  <w:num w:numId="16" w16cid:durableId="587420778">
    <w:abstractNumId w:val="7"/>
  </w:num>
  <w:num w:numId="17" w16cid:durableId="1929267526">
    <w:abstractNumId w:val="13"/>
  </w:num>
  <w:num w:numId="18" w16cid:durableId="301080974">
    <w:abstractNumId w:val="16"/>
  </w:num>
  <w:num w:numId="19" w16cid:durableId="70047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9A"/>
    <w:rsid w:val="00004B68"/>
    <w:rsid w:val="000E5FDF"/>
    <w:rsid w:val="00157C23"/>
    <w:rsid w:val="002629C4"/>
    <w:rsid w:val="00295EE5"/>
    <w:rsid w:val="002B752D"/>
    <w:rsid w:val="003B65E4"/>
    <w:rsid w:val="00405C8D"/>
    <w:rsid w:val="00462001"/>
    <w:rsid w:val="005F3A9A"/>
    <w:rsid w:val="006577BC"/>
    <w:rsid w:val="007320EF"/>
    <w:rsid w:val="0076793B"/>
    <w:rsid w:val="007B7E39"/>
    <w:rsid w:val="00837520"/>
    <w:rsid w:val="008532AD"/>
    <w:rsid w:val="0086322B"/>
    <w:rsid w:val="0089258A"/>
    <w:rsid w:val="009171D9"/>
    <w:rsid w:val="009A363F"/>
    <w:rsid w:val="00A445D3"/>
    <w:rsid w:val="00A81843"/>
    <w:rsid w:val="00D07CB4"/>
    <w:rsid w:val="00F92C7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693DF91"/>
  <w15:chartTrackingRefBased/>
  <w15:docId w15:val="{CE0529D8-EB1C-2746-AF36-9689A8D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de-DE" w:eastAsia="de-DE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hoxan Standard"/>
    <w:qFormat/>
    <w:rsid w:val="00CC6942"/>
    <w:rPr>
      <w:rFonts w:ascii="Arial" w:hAnsi="Arial"/>
      <w:sz w:val="24"/>
      <w:szCs w:val="24"/>
      <w:lang w:eastAsia="en-US"/>
    </w:rPr>
  </w:style>
  <w:style w:type="paragraph" w:styleId="berschrift1">
    <w:name w:val="heading 1"/>
    <w:aliases w:val="Bachelor Überschrift 1"/>
    <w:basedOn w:val="Standard"/>
    <w:next w:val="Standard"/>
    <w:link w:val="berschrift1Zchn"/>
    <w:autoRedefine/>
    <w:uiPriority w:val="9"/>
    <w:qFormat/>
    <w:rsid w:val="00E00D19"/>
    <w:pPr>
      <w:keepNext/>
      <w:keepLines/>
      <w:pageBreakBefore/>
      <w:spacing w:before="480" w:after="0"/>
      <w:outlineLvl w:val="0"/>
    </w:pPr>
    <w:rPr>
      <w:rFonts w:eastAsia="Times New Roman"/>
      <w:b/>
      <w:bCs/>
      <w:color w:val="000000"/>
      <w:szCs w:val="32"/>
    </w:rPr>
  </w:style>
  <w:style w:type="paragraph" w:styleId="berschrift2">
    <w:name w:val="heading 2"/>
    <w:aliases w:val="Bachelor Überschrift 2"/>
    <w:basedOn w:val="Standard"/>
    <w:next w:val="Standard"/>
    <w:link w:val="berschrift2Zchn"/>
    <w:autoRedefine/>
    <w:qFormat/>
    <w:rsid w:val="00E00D19"/>
    <w:pPr>
      <w:keepNext/>
      <w:keepLines/>
      <w:spacing w:before="200" w:after="0"/>
      <w:outlineLvl w:val="1"/>
    </w:pPr>
    <w:rPr>
      <w:rFonts w:eastAsia="Times New Roman"/>
      <w:b/>
      <w:bCs/>
      <w:color w:val="000000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Bachelor Überschrift 1 Zchn"/>
    <w:basedOn w:val="Absatz-Standardschriftart"/>
    <w:link w:val="berschrift1"/>
    <w:uiPriority w:val="9"/>
    <w:rsid w:val="00E00D19"/>
    <w:rPr>
      <w:rFonts w:ascii="Arial" w:eastAsia="Times New Roman" w:hAnsi="Arial" w:cs="Times New Roman"/>
      <w:b/>
      <w:bCs/>
      <w:color w:val="000000"/>
      <w:sz w:val="24"/>
      <w:szCs w:val="32"/>
    </w:rPr>
  </w:style>
  <w:style w:type="character" w:customStyle="1" w:styleId="berschrift2Zchn">
    <w:name w:val="Überschrift 2 Zchn"/>
    <w:aliases w:val="Bachelor Überschrift 2 Zchn"/>
    <w:basedOn w:val="Absatz-Standardschriftart"/>
    <w:link w:val="berschrift2"/>
    <w:rsid w:val="00E00D19"/>
    <w:rPr>
      <w:rFonts w:ascii="Arial" w:eastAsia="Times New Roman" w:hAnsi="Arial" w:cs="Times New Roman"/>
      <w:b/>
      <w:bCs/>
      <w:color w:val="000000"/>
      <w:sz w:val="22"/>
      <w:szCs w:val="26"/>
    </w:rPr>
  </w:style>
  <w:style w:type="character" w:styleId="Funotenzeichen">
    <w:name w:val="footnote reference"/>
    <w:basedOn w:val="Absatz-Standardschriftart"/>
    <w:uiPriority w:val="99"/>
    <w:semiHidden/>
    <w:unhideWhenUsed/>
    <w:rsid w:val="00FB39A1"/>
    <w:rPr>
      <w:vertAlign w:val="superscript"/>
    </w:rPr>
  </w:style>
  <w:style w:type="paragraph" w:customStyle="1" w:styleId="ThoxanH1">
    <w:name w:val="Thoxan H1"/>
    <w:basedOn w:val="Standard"/>
    <w:next w:val="Standard"/>
    <w:link w:val="ThoxanH1Zeichen"/>
    <w:autoRedefine/>
    <w:qFormat/>
    <w:rsid w:val="0076793B"/>
    <w:pPr>
      <w:pageBreakBefore/>
      <w:contextualSpacing/>
      <w:outlineLvl w:val="0"/>
    </w:pPr>
    <w:rPr>
      <w:b/>
      <w:sz w:val="36"/>
    </w:rPr>
  </w:style>
  <w:style w:type="character" w:customStyle="1" w:styleId="ThoxanH1Zeichen">
    <w:name w:val="Thoxan H1 Zeichen"/>
    <w:basedOn w:val="Absatz-Standardschriftart"/>
    <w:link w:val="ThoxanH1"/>
    <w:rsid w:val="0076793B"/>
    <w:rPr>
      <w:rFonts w:ascii="Arial" w:hAnsi="Arial"/>
      <w:b/>
      <w:sz w:val="36"/>
      <w:szCs w:val="24"/>
      <w:lang w:eastAsia="en-US"/>
    </w:rPr>
  </w:style>
  <w:style w:type="character" w:styleId="Hyperlink">
    <w:name w:val="Hyperlink"/>
    <w:basedOn w:val="Absatz-Standardschriftart"/>
    <w:uiPriority w:val="99"/>
    <w:unhideWhenUsed/>
    <w:rsid w:val="0082347A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2347A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2347A"/>
    <w:rPr>
      <w:rFonts w:ascii="Tahoma" w:hAnsi="Tahoma" w:cs="Tahoma"/>
      <w:sz w:val="16"/>
      <w:szCs w:val="16"/>
    </w:rPr>
  </w:style>
  <w:style w:type="paragraph" w:customStyle="1" w:styleId="ThoxanH2">
    <w:name w:val="Thoxan H2"/>
    <w:basedOn w:val="Standard"/>
    <w:next w:val="Standard"/>
    <w:link w:val="ThoxanH2Zeichen"/>
    <w:autoRedefine/>
    <w:qFormat/>
    <w:rsid w:val="0076793B"/>
    <w:pPr>
      <w:contextualSpacing/>
      <w:outlineLvl w:val="1"/>
    </w:pPr>
    <w:rPr>
      <w:b/>
      <w:sz w:val="28"/>
    </w:rPr>
  </w:style>
  <w:style w:type="character" w:customStyle="1" w:styleId="ThoxanH2Zeichen">
    <w:name w:val="Thoxan H2 Zeichen"/>
    <w:basedOn w:val="Absatz-Standardschriftart"/>
    <w:link w:val="ThoxanH2"/>
    <w:rsid w:val="0076793B"/>
    <w:rPr>
      <w:rFonts w:ascii="Arial" w:hAnsi="Arial"/>
      <w:b/>
      <w:sz w:val="28"/>
      <w:szCs w:val="24"/>
      <w:lang w:eastAsia="en-US"/>
    </w:rPr>
  </w:style>
  <w:style w:type="paragraph" w:customStyle="1" w:styleId="ThoxanH3">
    <w:name w:val="Thoxan H3"/>
    <w:basedOn w:val="Standard"/>
    <w:next w:val="Standard"/>
    <w:link w:val="ThoxanH3Zeichen"/>
    <w:autoRedefine/>
    <w:qFormat/>
    <w:rsid w:val="00A7643A"/>
    <w:pPr>
      <w:contextualSpacing/>
      <w:outlineLvl w:val="2"/>
    </w:pPr>
    <w:rPr>
      <w:b/>
    </w:rPr>
  </w:style>
  <w:style w:type="character" w:customStyle="1" w:styleId="ThoxanH3Zeichen">
    <w:name w:val="Thoxan H3 Zeichen"/>
    <w:basedOn w:val="Absatz-Standardschriftart"/>
    <w:link w:val="ThoxanH3"/>
    <w:rsid w:val="00A7643A"/>
    <w:rPr>
      <w:rFonts w:ascii="Arial" w:hAnsi="Arial"/>
      <w:b/>
      <w:sz w:val="24"/>
      <w:szCs w:val="24"/>
    </w:rPr>
  </w:style>
  <w:style w:type="paragraph" w:customStyle="1" w:styleId="Autor">
    <w:name w:val="Autor"/>
    <w:basedOn w:val="Standard"/>
    <w:next w:val="Standard"/>
    <w:link w:val="AutorZchn"/>
    <w:qFormat/>
    <w:rsid w:val="00710110"/>
    <w:rPr>
      <w:smallCaps/>
    </w:rPr>
  </w:style>
  <w:style w:type="character" w:customStyle="1" w:styleId="AutorZchn">
    <w:name w:val="Autor Zchn"/>
    <w:basedOn w:val="Absatz-Standardschriftart"/>
    <w:link w:val="Autor"/>
    <w:rsid w:val="00710110"/>
    <w:rPr>
      <w:rFonts w:ascii="Arial" w:hAnsi="Arial"/>
      <w:smallCaps/>
      <w:sz w:val="22"/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C45DA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C45DA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2C45DA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F3A9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72"/>
    <w:qFormat/>
    <w:rsid w:val="005F3A9A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3B65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11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745">
              <w:marLeft w:val="0"/>
              <w:marRight w:val="0"/>
              <w:marTop w:val="0"/>
              <w:marBottom w:val="1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okerstudio.google.com/u/0/reporting/968d4c9b-faa7-411e-81e2-67402d18aef5/page/eBUCB" TargetMode="External"/><Relationship Id="rId13" Type="http://schemas.openxmlformats.org/officeDocument/2006/relationships/hyperlink" Target="https://ads.google.com/aw/campaigns?ocid=84588771&amp;ascid=84588771&amp;euid=95553401&amp;__u=1274142449&amp;uscid=87976001&amp;__c=3933929849&amp;authuser=2&amp;subid=de-de-awhp-g-aw-c-home-top-bgc%21o2-s500g500%7Cib%3A6653296821%7Cib%3A9279461727%7Cib%3A7966379274%7C-ahpm-0000000200-0000000001" TargetMode="External"/><Relationship Id="rId18" Type="http://schemas.openxmlformats.org/officeDocument/2006/relationships/hyperlink" Target="https://www.wittekind-moebel.de/wp-adm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p.brevo.com/campaigns/listing" TargetMode="External"/><Relationship Id="rId7" Type="http://schemas.openxmlformats.org/officeDocument/2006/relationships/hyperlink" Target="https://www.wittekind-moebel.de" TargetMode="External"/><Relationship Id="rId12" Type="http://schemas.openxmlformats.org/officeDocument/2006/relationships/hyperlink" Target="https://app.asana.com/1/1162640428692063/project/1203419871041383/board/1205116808733089" TargetMode="External"/><Relationship Id="rId17" Type="http://schemas.openxmlformats.org/officeDocument/2006/relationships/hyperlink" Target="https://www.wittekind-moebel.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arch.google.com/search-console?resource_id=sc-domain%3Awittekind-moebel.de" TargetMode="External"/><Relationship Id="rId20" Type="http://schemas.openxmlformats.org/officeDocument/2006/relationships/hyperlink" Target="https://app.brevo.com/contact/lis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asana.com/1/1162640428692063/project/1201942977699046/board/1205115911790659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nalytics.google.com/analytics/web/?hl=d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pp.asana.com/1/1162640428692063/project/1208762475726932/board/1208763224609461" TargetMode="External"/><Relationship Id="rId19" Type="http://schemas.openxmlformats.org/officeDocument/2006/relationships/hyperlink" Target="https://www.christiandeuschle.com/rebelde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kerstudio.google.com/u/0/reporting/00a8a282-a12e-4d6c-bf2b-dfd0f12179ea/page/eBUCB" TargetMode="External"/><Relationship Id="rId14" Type="http://schemas.openxmlformats.org/officeDocument/2006/relationships/hyperlink" Target="https://adsmanager.facebook.com/adsmanager/manage/campaigns?act=832516274286090&amp;business_id=142331384460250&amp;nav_entry_point=mbs_sub_nav&amp;columns=name%2Cdelivery%2Crecommendations_guidance%2Cresults%2Ccost_per_result%2Cbudget%2Cspend%2Cimpressions%2Creach%2Cschedule%2Cend_time%2Cattribution_setting%2Cbid%2Clast_significant_edit%2Cquality_score_organic%2Cquality_score_ectr%2Cquality_score_ecvr%2Ccampaign_name%2Ccpm%2Cfrequency%2Cactions%3Alink_click&amp;attribution_windows=default" TargetMode="External"/><Relationship Id="rId22" Type="http://schemas.openxmlformats.org/officeDocument/2006/relationships/hyperlink" Target="https://app.brevo.com/automation/automation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kilian/Library/Group%20Containers/UBF8T346G9.Office/User%20Content.localized/Templates.localized/THX%20Formatvorlage%202025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THX Formatvorlage 2025.dotx</Template>
  <TotalTime>0</TotalTime>
  <Pages>5</Pages>
  <Words>836</Words>
  <Characters>5270</Characters>
  <Application>Microsoft Office Word</Application>
  <DocSecurity>0</DocSecurity>
  <Lines>43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Fachhochschule des Mittelstands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Kilian | Thoxan Communications GmbH</dc:creator>
  <cp:keywords/>
  <cp:lastModifiedBy>Thomas Kilian | Thoxan Communications GmbH</cp:lastModifiedBy>
  <cp:revision>4</cp:revision>
  <dcterms:created xsi:type="dcterms:W3CDTF">2026-04-13T11:48:00Z</dcterms:created>
  <dcterms:modified xsi:type="dcterms:W3CDTF">2026-04-13T12:49:00Z</dcterms:modified>
</cp:coreProperties>
</file>